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086A72" w14:paraId="08E75272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3E72142" w14:textId="27F9AD6D" w:rsidR="003D1B71" w:rsidRPr="00086A72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4F3BBDD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  <w:sz w:val="22"/>
                <w:szCs w:val="2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57AF3C9" w14:textId="49FB58A4" w:rsidR="003D1B71" w:rsidRPr="00086A72" w:rsidRDefault="00086A72" w:rsidP="00310F17">
            <w:pPr>
              <w:pStyle w:val="Title"/>
              <w:rPr>
                <w:sz w:val="52"/>
                <w:szCs w:val="44"/>
              </w:rPr>
            </w:pPr>
            <w:r w:rsidRPr="00086A72">
              <w:rPr>
                <w:sz w:val="52"/>
                <w:szCs w:val="44"/>
              </w:rPr>
              <w:t>Amey</w:t>
            </w:r>
            <w:r w:rsidR="003D1B71" w:rsidRPr="00086A72">
              <w:rPr>
                <w:sz w:val="52"/>
                <w:szCs w:val="44"/>
              </w:rPr>
              <w:br/>
            </w:r>
            <w:r w:rsidRPr="00086A72">
              <w:rPr>
                <w:sz w:val="52"/>
                <w:szCs w:val="44"/>
              </w:rPr>
              <w:t>Bobade</w:t>
            </w:r>
          </w:p>
        </w:tc>
      </w:tr>
      <w:tr w:rsidR="003D1B71" w:rsidRPr="00086A72" w14:paraId="2B6288BD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D528C99" w14:textId="77777777" w:rsidR="003D1B71" w:rsidRPr="00086A72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2E8915D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1196195576"/>
              <w:placeholder>
                <w:docPart w:val="72938BBE0D4E4D6A9AFCD49AC519D582"/>
              </w:placeholder>
              <w:temporary/>
              <w:showingPlcHdr/>
              <w15:appearance w15:val="hidden"/>
            </w:sdtPr>
            <w:sdtEndPr/>
            <w:sdtContent>
              <w:p w14:paraId="3F1D7713" w14:textId="77777777" w:rsidR="003D1B71" w:rsidRPr="00086A72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086A72">
                  <w:rPr>
                    <w:sz w:val="28"/>
                    <w:szCs w:val="22"/>
                  </w:rPr>
                  <w:t>Experience</w:t>
                </w:r>
              </w:p>
            </w:sdtContent>
          </w:sdt>
          <w:p w14:paraId="686DE905" w14:textId="79B2B4A7" w:rsidR="003D1B71" w:rsidRPr="00086A72" w:rsidRDefault="00086A72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086A72">
              <w:rPr>
                <w:rFonts w:ascii="Calibri" w:hAnsi="Calibri" w:cs="Calibri"/>
                <w:sz w:val="20"/>
                <w:szCs w:val="22"/>
              </w:rPr>
              <w:t xml:space="preserve">May 2020 </w:t>
            </w:r>
            <w:r w:rsidR="003D1B71" w:rsidRPr="00086A72">
              <w:rPr>
                <w:rFonts w:ascii="Calibri" w:hAnsi="Calibri" w:cs="Calibri"/>
                <w:sz w:val="20"/>
                <w:szCs w:val="22"/>
              </w:rPr>
              <w:t>–</w:t>
            </w:r>
            <w:r w:rsidRPr="00086A72">
              <w:rPr>
                <w:rFonts w:ascii="Calibri" w:hAnsi="Calibri" w:cs="Calibri"/>
                <w:sz w:val="20"/>
                <w:szCs w:val="22"/>
              </w:rPr>
              <w:t xml:space="preserve"> July 2020</w:t>
            </w:r>
          </w:p>
          <w:p w14:paraId="5B914BD7" w14:textId="1CBBAC21" w:rsidR="003D1B71" w:rsidRPr="00086A72" w:rsidRDefault="00086A72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086A72">
              <w:rPr>
                <w:rFonts w:ascii="Calibri" w:hAnsi="Calibri" w:cs="Calibri"/>
                <w:sz w:val="24"/>
                <w:szCs w:val="28"/>
              </w:rPr>
              <w:t xml:space="preserve">Web Development Intern </w:t>
            </w:r>
            <w:r w:rsidR="003D1B71" w:rsidRPr="00086A7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086A72">
              <w:rPr>
                <w:rFonts w:ascii="Calibri" w:hAnsi="Calibri" w:cs="Calibri"/>
                <w:sz w:val="24"/>
                <w:szCs w:val="28"/>
              </w:rPr>
              <w:t>Web Developer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086A7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086A72">
              <w:rPr>
                <w:rFonts w:ascii="Calibri" w:hAnsi="Calibri" w:cs="Calibri"/>
                <w:sz w:val="24"/>
                <w:szCs w:val="28"/>
              </w:rPr>
              <w:t>Up Rank Digital</w:t>
            </w:r>
          </w:p>
          <w:p w14:paraId="70176DF0" w14:textId="52747B7C" w:rsidR="003D1B71" w:rsidRPr="00086A72" w:rsidRDefault="00086A72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086A72">
              <w:rPr>
                <w:rFonts w:ascii="Calibri" w:hAnsi="Calibri" w:cs="Calibri"/>
                <w:sz w:val="20"/>
                <w:szCs w:val="22"/>
              </w:rPr>
              <w:t xml:space="preserve">July 2020 </w:t>
            </w:r>
            <w:r w:rsidR="003D1B71" w:rsidRPr="00086A72">
              <w:rPr>
                <w:rFonts w:ascii="Calibri" w:hAnsi="Calibri" w:cs="Calibri"/>
                <w:sz w:val="20"/>
                <w:szCs w:val="22"/>
              </w:rPr>
              <w:t>–</w:t>
            </w:r>
            <w:r w:rsidRPr="00086A72">
              <w:rPr>
                <w:rFonts w:ascii="Calibri" w:hAnsi="Calibri" w:cs="Calibri"/>
                <w:sz w:val="20"/>
                <w:szCs w:val="22"/>
              </w:rPr>
              <w:t xml:space="preserve"> Sept 2020</w:t>
            </w:r>
          </w:p>
          <w:p w14:paraId="4DE19389" w14:textId="2E16A630" w:rsidR="003D1B71" w:rsidRPr="00086A72" w:rsidRDefault="00086A72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086A72">
              <w:rPr>
                <w:rFonts w:ascii="Calibri" w:hAnsi="Calibri" w:cs="Calibri"/>
                <w:sz w:val="24"/>
                <w:szCs w:val="28"/>
              </w:rPr>
              <w:t xml:space="preserve">Android Development Intern </w:t>
            </w:r>
            <w:r w:rsidR="003D1B71" w:rsidRPr="00086A7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086A72">
              <w:rPr>
                <w:rFonts w:ascii="Calibri" w:hAnsi="Calibri" w:cs="Calibri"/>
                <w:sz w:val="24"/>
                <w:szCs w:val="28"/>
              </w:rPr>
              <w:t>UI Designer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086A7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086A72">
              <w:rPr>
                <w:rFonts w:ascii="Calibri" w:hAnsi="Calibri" w:cs="Calibri"/>
                <w:sz w:val="24"/>
                <w:szCs w:val="28"/>
              </w:rPr>
              <w:t>StackZeal</w:t>
            </w:r>
          </w:p>
          <w:p w14:paraId="51D4ACDC" w14:textId="4428C2AA" w:rsidR="00086A72" w:rsidRPr="00086A72" w:rsidRDefault="00086A72" w:rsidP="00086A72">
            <w:pPr>
              <w:pStyle w:val="Heading2"/>
              <w:rPr>
                <w:rFonts w:ascii="Calibri" w:hAnsi="Calibri" w:cs="Calibri"/>
                <w:color w:val="0072C7"/>
                <w:sz w:val="28"/>
                <w:szCs w:val="22"/>
              </w:rPr>
            </w:pPr>
            <w:r w:rsidRPr="00086A72">
              <w:rPr>
                <w:rFonts w:ascii="Calibri" w:hAnsi="Calibri" w:cs="Calibri"/>
                <w:color w:val="0072C7"/>
                <w:sz w:val="28"/>
                <w:szCs w:val="22"/>
              </w:rPr>
              <w:t>Skills</w:t>
            </w:r>
          </w:p>
          <w:p w14:paraId="6AC0D58A" w14:textId="2BFF6AAB" w:rsidR="00086A72" w:rsidRPr="00086A72" w:rsidRDefault="00086A72" w:rsidP="00086A72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24"/>
                <w:szCs w:val="32"/>
              </w:rPr>
            </w:pPr>
            <w:r w:rsidRPr="00086A72">
              <w:rPr>
                <w:b/>
                <w:bCs/>
                <w:sz w:val="24"/>
                <w:szCs w:val="32"/>
              </w:rPr>
              <w:t>Data Structures and Algorithms</w:t>
            </w:r>
          </w:p>
          <w:p w14:paraId="00ABE8A2" w14:textId="71D99B06" w:rsidR="00086A72" w:rsidRPr="00086A72" w:rsidRDefault="00086A72" w:rsidP="00086A72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24"/>
                <w:szCs w:val="32"/>
              </w:rPr>
            </w:pPr>
            <w:r w:rsidRPr="00086A72">
              <w:rPr>
                <w:b/>
                <w:bCs/>
                <w:sz w:val="24"/>
                <w:szCs w:val="32"/>
              </w:rPr>
              <w:t>Java</w:t>
            </w:r>
          </w:p>
          <w:p w14:paraId="441D3455" w14:textId="33CD8E50" w:rsidR="00086A72" w:rsidRPr="00086A72" w:rsidRDefault="00086A72" w:rsidP="00086A72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24"/>
                <w:szCs w:val="32"/>
              </w:rPr>
            </w:pPr>
            <w:r w:rsidRPr="00086A72">
              <w:rPr>
                <w:b/>
                <w:bCs/>
                <w:sz w:val="24"/>
                <w:szCs w:val="32"/>
              </w:rPr>
              <w:t>C/C++</w:t>
            </w:r>
          </w:p>
          <w:p w14:paraId="5D31EEC9" w14:textId="0850B5F3" w:rsidR="00086A72" w:rsidRPr="00086A72" w:rsidRDefault="00086A72" w:rsidP="00AC6C7E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72C7"/>
                <w:sz w:val="24"/>
                <w:szCs w:val="32"/>
              </w:rPr>
            </w:pPr>
            <w:r w:rsidRPr="00086A72">
              <w:rPr>
                <w:b/>
                <w:bCs/>
                <w:sz w:val="24"/>
                <w:szCs w:val="32"/>
              </w:rPr>
              <w:t>Web Development (Html, CSS and Javascript)</w:t>
            </w:r>
          </w:p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-1554227259"/>
              <w:placeholder>
                <w:docPart w:val="33A018EE72404D08A407949EBA88616E"/>
              </w:placeholder>
              <w:temporary/>
              <w:showingPlcHdr/>
              <w15:appearance w15:val="hidden"/>
            </w:sdtPr>
            <w:sdtEndPr/>
            <w:sdtContent>
              <w:p w14:paraId="2EC3120A" w14:textId="00872F65" w:rsidR="003D1B71" w:rsidRPr="00086A72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086A72">
                  <w:rPr>
                    <w:sz w:val="28"/>
                    <w:szCs w:val="22"/>
                  </w:rPr>
                  <w:t>Education</w:t>
                </w:r>
              </w:p>
            </w:sdtContent>
          </w:sdt>
          <w:p w14:paraId="0C97E307" w14:textId="65266E30" w:rsidR="003D1B71" w:rsidRPr="00086A72" w:rsidRDefault="00086A72" w:rsidP="00353B60">
            <w:pPr>
              <w:pStyle w:val="SchoolName"/>
              <w:rPr>
                <w:sz w:val="24"/>
                <w:szCs w:val="24"/>
              </w:rPr>
            </w:pPr>
            <w:r w:rsidRPr="00086A72">
              <w:rPr>
                <w:sz w:val="24"/>
                <w:szCs w:val="24"/>
              </w:rPr>
              <w:t>Vishwakarma Institute of InformationTechnology</w:t>
            </w:r>
            <w:r w:rsidR="003D1B71" w:rsidRPr="00086A72">
              <w:rPr>
                <w:sz w:val="24"/>
                <w:szCs w:val="24"/>
              </w:rPr>
              <w:t xml:space="preserve">, </w:t>
            </w:r>
            <w:r w:rsidRPr="00086A72">
              <w:rPr>
                <w:sz w:val="24"/>
                <w:szCs w:val="24"/>
              </w:rPr>
              <w:t>Pune</w:t>
            </w:r>
          </w:p>
          <w:p w14:paraId="026BCE59" w14:textId="5A673A1F" w:rsidR="00086A72" w:rsidRPr="00086A72" w:rsidRDefault="00086A72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Btech – Computer Science and Engineering</w:t>
            </w:r>
          </w:p>
          <w:p w14:paraId="39ED2B68" w14:textId="7250020E" w:rsidR="003D1B71" w:rsidRPr="00086A72" w:rsidRDefault="00086A72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Aug 2018 – Present</w:t>
            </w:r>
          </w:p>
          <w:p w14:paraId="659606BA" w14:textId="420D107A" w:rsidR="00086A72" w:rsidRPr="00086A72" w:rsidRDefault="00086A72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CGPA – 7.9</w:t>
            </w:r>
          </w:p>
          <w:p w14:paraId="0A3DF89B" w14:textId="06771573" w:rsidR="00086A72" w:rsidRPr="00086A72" w:rsidRDefault="00086A72" w:rsidP="00086A7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0E00EFD8" w14:textId="704E1C14" w:rsidR="00086A72" w:rsidRPr="00086A72" w:rsidRDefault="00086A72" w:rsidP="00086A72">
            <w:pPr>
              <w:pStyle w:val="SchoolName"/>
              <w:rPr>
                <w:sz w:val="24"/>
                <w:szCs w:val="24"/>
              </w:rPr>
            </w:pPr>
            <w:r w:rsidRPr="00086A72">
              <w:rPr>
                <w:sz w:val="24"/>
                <w:szCs w:val="24"/>
              </w:rPr>
              <w:t xml:space="preserve">St. Paul Junior College </w:t>
            </w:r>
            <w:r w:rsidRPr="00086A72">
              <w:rPr>
                <w:sz w:val="24"/>
                <w:szCs w:val="24"/>
              </w:rPr>
              <w:t xml:space="preserve">, </w:t>
            </w:r>
            <w:r w:rsidRPr="00086A72">
              <w:rPr>
                <w:sz w:val="24"/>
                <w:szCs w:val="24"/>
              </w:rPr>
              <w:t>Nagpur</w:t>
            </w:r>
          </w:p>
          <w:p w14:paraId="61716AF8" w14:textId="66414DBC" w:rsidR="00086A72" w:rsidRPr="00086A72" w:rsidRDefault="00086A72" w:rsidP="00086A72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12th</w:t>
            </w:r>
          </w:p>
          <w:p w14:paraId="54FDDAE7" w14:textId="3F496EE6" w:rsidR="00086A72" w:rsidRPr="00086A72" w:rsidRDefault="00086A72" w:rsidP="00086A72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July 2017</w:t>
            </w:r>
            <w:r w:rsidRPr="00086A72">
              <w:rPr>
                <w:rFonts w:ascii="Calibri" w:hAnsi="Calibri" w:cs="Calibri"/>
                <w:sz w:val="24"/>
                <w:szCs w:val="24"/>
              </w:rPr>
              <w:t xml:space="preserve"> – </w:t>
            </w:r>
            <w:r w:rsidRPr="00086A72">
              <w:rPr>
                <w:rFonts w:ascii="Calibri" w:hAnsi="Calibri" w:cs="Calibri"/>
                <w:sz w:val="24"/>
                <w:szCs w:val="24"/>
              </w:rPr>
              <w:t>May 2018</w:t>
            </w:r>
          </w:p>
          <w:p w14:paraId="29C3BAEB" w14:textId="30567AC5" w:rsidR="00086A72" w:rsidRPr="00086A72" w:rsidRDefault="00086A72" w:rsidP="00086A72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Percentage – 65%</w:t>
            </w:r>
          </w:p>
          <w:p w14:paraId="217E86AA" w14:textId="54E68B88" w:rsidR="00086A72" w:rsidRPr="00086A72" w:rsidRDefault="00086A72" w:rsidP="00086A7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79C8DAD2" w14:textId="5DC16F2C" w:rsidR="00086A72" w:rsidRPr="00086A72" w:rsidRDefault="00086A72" w:rsidP="00086A72">
            <w:pPr>
              <w:pStyle w:val="SchoolName"/>
              <w:rPr>
                <w:sz w:val="24"/>
                <w:szCs w:val="24"/>
              </w:rPr>
            </w:pPr>
            <w:r w:rsidRPr="00086A72">
              <w:rPr>
                <w:sz w:val="24"/>
                <w:szCs w:val="24"/>
              </w:rPr>
              <w:t xml:space="preserve">St. Joseph’s Convent School </w:t>
            </w:r>
            <w:r w:rsidRPr="00086A72">
              <w:rPr>
                <w:sz w:val="24"/>
                <w:szCs w:val="24"/>
              </w:rPr>
              <w:t xml:space="preserve">, </w:t>
            </w:r>
            <w:r w:rsidRPr="00086A72">
              <w:rPr>
                <w:sz w:val="24"/>
                <w:szCs w:val="24"/>
              </w:rPr>
              <w:t>Kotma</w:t>
            </w:r>
          </w:p>
          <w:p w14:paraId="39138089" w14:textId="0AA721A4" w:rsidR="00086A72" w:rsidRPr="00086A72" w:rsidRDefault="00086A72" w:rsidP="00086A72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10th</w:t>
            </w:r>
          </w:p>
          <w:p w14:paraId="41184B66" w14:textId="77777777" w:rsidR="00875193" w:rsidRDefault="00086A72" w:rsidP="00875193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July 2015</w:t>
            </w:r>
            <w:r w:rsidRPr="00086A72">
              <w:rPr>
                <w:rFonts w:ascii="Calibri" w:hAnsi="Calibri" w:cs="Calibri"/>
                <w:sz w:val="24"/>
                <w:szCs w:val="24"/>
              </w:rPr>
              <w:t xml:space="preserve"> – </w:t>
            </w:r>
            <w:r w:rsidRPr="00086A72">
              <w:rPr>
                <w:rFonts w:ascii="Calibri" w:hAnsi="Calibri" w:cs="Calibri"/>
                <w:sz w:val="24"/>
                <w:szCs w:val="24"/>
              </w:rPr>
              <w:t>May 2016</w:t>
            </w:r>
          </w:p>
          <w:p w14:paraId="1CBA1FCC" w14:textId="53F38A95" w:rsidR="003D1B71" w:rsidRPr="00875193" w:rsidRDefault="00086A72" w:rsidP="00875193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875193">
              <w:rPr>
                <w:rFonts w:ascii="Calibri" w:hAnsi="Calibri" w:cs="Calibri"/>
                <w:sz w:val="24"/>
                <w:szCs w:val="24"/>
              </w:rPr>
              <w:t xml:space="preserve">CGPA – </w:t>
            </w:r>
            <w:r w:rsidRPr="00875193">
              <w:rPr>
                <w:rFonts w:ascii="Calibri" w:hAnsi="Calibri" w:cs="Calibri"/>
                <w:sz w:val="24"/>
                <w:szCs w:val="24"/>
              </w:rPr>
              <w:t>8.8</w:t>
            </w:r>
          </w:p>
        </w:tc>
      </w:tr>
      <w:tr w:rsidR="003D1B71" w:rsidRPr="00086A72" w14:paraId="4EE97F93" w14:textId="77777777" w:rsidTr="003D1B71">
        <w:trPr>
          <w:trHeight w:val="1164"/>
        </w:trPr>
        <w:tc>
          <w:tcPr>
            <w:tcW w:w="720" w:type="dxa"/>
          </w:tcPr>
          <w:p w14:paraId="7E2473E7" w14:textId="77777777" w:rsidR="003D1B71" w:rsidRPr="00086A72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  <w:sz w:val="22"/>
                <w:szCs w:val="22"/>
              </w:rPr>
            </w:pPr>
          </w:p>
        </w:tc>
        <w:tc>
          <w:tcPr>
            <w:tcW w:w="2942" w:type="dxa"/>
            <w:gridSpan w:val="2"/>
          </w:tcPr>
          <w:p w14:paraId="577F5C6D" w14:textId="77777777" w:rsidR="003D1B71" w:rsidRPr="00086A72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  <w:sz w:val="22"/>
                <w:szCs w:val="22"/>
              </w:rPr>
            </w:pPr>
          </w:p>
        </w:tc>
        <w:tc>
          <w:tcPr>
            <w:tcW w:w="423" w:type="dxa"/>
            <w:vMerge/>
          </w:tcPr>
          <w:p w14:paraId="4C09B703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2BBEB9C5" w14:textId="77777777" w:rsidR="003D1B71" w:rsidRPr="00086A72" w:rsidRDefault="003D1B71" w:rsidP="00222466">
            <w:pPr>
              <w:rPr>
                <w:sz w:val="24"/>
                <w:szCs w:val="24"/>
              </w:rPr>
            </w:pPr>
          </w:p>
        </w:tc>
      </w:tr>
      <w:tr w:rsidR="003D1B71" w:rsidRPr="00086A72" w14:paraId="240D5477" w14:textId="77777777" w:rsidTr="003D1B71">
        <w:trPr>
          <w:trHeight w:val="543"/>
        </w:trPr>
        <w:tc>
          <w:tcPr>
            <w:tcW w:w="720" w:type="dxa"/>
          </w:tcPr>
          <w:p w14:paraId="6ED00F67" w14:textId="77777777" w:rsidR="003D1B71" w:rsidRPr="00086A72" w:rsidRDefault="003D1B71" w:rsidP="006D79A8">
            <w:pPr>
              <w:pStyle w:val="Information"/>
              <w:jc w:val="center"/>
              <w:rPr>
                <w:noProof/>
                <w:sz w:val="22"/>
                <w:szCs w:val="18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EEBDCED" w14:textId="77777777" w:rsidR="003D1B71" w:rsidRPr="00086A72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  <w:sz w:val="22"/>
                <w:szCs w:val="18"/>
              </w:rPr>
            </w:pPr>
            <w:r w:rsidRPr="00086A72">
              <w:rPr>
                <w:noProof/>
                <w:sz w:val="22"/>
                <w:szCs w:val="18"/>
              </w:rPr>
              <mc:AlternateContent>
                <mc:Choice Requires="wpg">
                  <w:drawing>
                    <wp:inline distT="0" distB="0" distL="0" distR="0" wp14:anchorId="082150EB" wp14:editId="0129FBE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95E91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9874956" w14:textId="5938B587" w:rsidR="003D1B71" w:rsidRPr="00086A72" w:rsidRDefault="00086A72" w:rsidP="00380FD1">
            <w:pPr>
              <w:pStyle w:val="Information"/>
              <w:rPr>
                <w:sz w:val="22"/>
                <w:szCs w:val="18"/>
              </w:rPr>
            </w:pPr>
            <w:r w:rsidRPr="00086A72">
              <w:rPr>
                <w:sz w:val="22"/>
                <w:szCs w:val="18"/>
              </w:rPr>
              <w:t>C- WCL Colony, Nagpur</w:t>
            </w:r>
          </w:p>
          <w:p w14:paraId="56154EE5" w14:textId="01E1E276" w:rsidR="003D1B71" w:rsidRPr="00086A72" w:rsidRDefault="00086A72" w:rsidP="00380FD1">
            <w:pPr>
              <w:pStyle w:val="Information"/>
              <w:rPr>
                <w:sz w:val="22"/>
                <w:szCs w:val="18"/>
              </w:rPr>
            </w:pPr>
            <w:r w:rsidRPr="00086A72">
              <w:rPr>
                <w:sz w:val="22"/>
                <w:szCs w:val="18"/>
              </w:rPr>
              <w:t>Nagpur, 441107 (MH)</w:t>
            </w:r>
          </w:p>
        </w:tc>
        <w:tc>
          <w:tcPr>
            <w:tcW w:w="423" w:type="dxa"/>
            <w:vMerge/>
          </w:tcPr>
          <w:p w14:paraId="0A807B57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7E086B67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6845BC46" w14:textId="77777777" w:rsidTr="003D1B71">
        <w:trPr>
          <w:trHeight w:val="183"/>
        </w:trPr>
        <w:tc>
          <w:tcPr>
            <w:tcW w:w="720" w:type="dxa"/>
          </w:tcPr>
          <w:p w14:paraId="2E6E316C" w14:textId="77777777" w:rsidR="003D1B71" w:rsidRPr="00086A72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46ACE0E" w14:textId="77777777" w:rsidR="003D1B71" w:rsidRPr="00086A72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423" w:type="dxa"/>
            <w:vMerge/>
          </w:tcPr>
          <w:p w14:paraId="206FD66A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7D81667D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1CFCF011" w14:textId="77777777" w:rsidTr="003D1B71">
        <w:trPr>
          <w:trHeight w:val="624"/>
        </w:trPr>
        <w:tc>
          <w:tcPr>
            <w:tcW w:w="720" w:type="dxa"/>
          </w:tcPr>
          <w:p w14:paraId="5654B4CD" w14:textId="77777777" w:rsidR="003D1B71" w:rsidRPr="00086A72" w:rsidRDefault="003D1B71" w:rsidP="006D79A8">
            <w:pPr>
              <w:pStyle w:val="Information"/>
              <w:jc w:val="center"/>
              <w:rPr>
                <w:noProof/>
                <w:sz w:val="22"/>
                <w:szCs w:val="18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AA9017B" w14:textId="77777777" w:rsidR="003D1B71" w:rsidRPr="00086A72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2"/>
                <w:szCs w:val="18"/>
              </w:rPr>
            </w:pPr>
            <w:r w:rsidRPr="00086A72">
              <w:rPr>
                <w:noProof/>
                <w:sz w:val="22"/>
                <w:szCs w:val="18"/>
              </w:rPr>
              <mc:AlternateContent>
                <mc:Choice Requires="wpg">
                  <w:drawing>
                    <wp:inline distT="0" distB="0" distL="0" distR="0" wp14:anchorId="42B166B2" wp14:editId="2ABD80B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D101A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0AA7978" w14:textId="14256B1E" w:rsidR="003D1B71" w:rsidRPr="00086A72" w:rsidRDefault="00086A72" w:rsidP="00380FD1">
            <w:pPr>
              <w:pStyle w:val="Information"/>
              <w:rPr>
                <w:sz w:val="22"/>
                <w:szCs w:val="18"/>
              </w:rPr>
            </w:pPr>
            <w:r w:rsidRPr="00086A72">
              <w:rPr>
                <w:sz w:val="22"/>
                <w:szCs w:val="18"/>
              </w:rPr>
              <w:t>9371806431</w:t>
            </w:r>
          </w:p>
        </w:tc>
        <w:tc>
          <w:tcPr>
            <w:tcW w:w="423" w:type="dxa"/>
            <w:vMerge/>
          </w:tcPr>
          <w:p w14:paraId="7702A364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3B433960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7DA25F7A" w14:textId="77777777" w:rsidTr="003D1B71">
        <w:trPr>
          <w:trHeight w:val="183"/>
        </w:trPr>
        <w:tc>
          <w:tcPr>
            <w:tcW w:w="720" w:type="dxa"/>
          </w:tcPr>
          <w:p w14:paraId="2E928E00" w14:textId="77777777" w:rsidR="003D1B71" w:rsidRPr="00086A72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75E56F6" w14:textId="77777777" w:rsidR="003D1B71" w:rsidRPr="00086A72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423" w:type="dxa"/>
            <w:vMerge/>
          </w:tcPr>
          <w:p w14:paraId="093B07B8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38A3C3FC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2F6C7E4D" w14:textId="77777777" w:rsidTr="003D1B71">
        <w:trPr>
          <w:trHeight w:val="633"/>
        </w:trPr>
        <w:tc>
          <w:tcPr>
            <w:tcW w:w="720" w:type="dxa"/>
          </w:tcPr>
          <w:p w14:paraId="5935CFB8" w14:textId="77777777" w:rsidR="003D1B71" w:rsidRPr="00086A72" w:rsidRDefault="003D1B71" w:rsidP="006D79A8">
            <w:pPr>
              <w:pStyle w:val="Information"/>
              <w:jc w:val="center"/>
              <w:rPr>
                <w:noProof/>
                <w:sz w:val="22"/>
                <w:szCs w:val="18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06E9E30" w14:textId="77777777" w:rsidR="003D1B71" w:rsidRPr="00086A72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2"/>
                <w:szCs w:val="18"/>
              </w:rPr>
            </w:pPr>
            <w:r w:rsidRPr="00086A72">
              <w:rPr>
                <w:noProof/>
                <w:sz w:val="22"/>
                <w:szCs w:val="18"/>
              </w:rPr>
              <mc:AlternateContent>
                <mc:Choice Requires="wpg">
                  <w:drawing>
                    <wp:inline distT="0" distB="0" distL="0" distR="0" wp14:anchorId="43001824" wp14:editId="75AAFC3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1165F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EB750D5" w14:textId="4ECB4CB1" w:rsidR="003D1B71" w:rsidRPr="00086A72" w:rsidRDefault="00086A72" w:rsidP="00380FD1">
            <w:pPr>
              <w:pStyle w:val="Information"/>
              <w:rPr>
                <w:sz w:val="22"/>
                <w:szCs w:val="18"/>
              </w:rPr>
            </w:pPr>
            <w:r w:rsidRPr="00086A72">
              <w:rPr>
                <w:sz w:val="22"/>
                <w:szCs w:val="18"/>
              </w:rPr>
              <w:t>ameybobade@gmail.com</w:t>
            </w:r>
          </w:p>
        </w:tc>
        <w:tc>
          <w:tcPr>
            <w:tcW w:w="423" w:type="dxa"/>
            <w:vMerge/>
          </w:tcPr>
          <w:p w14:paraId="49A4DA77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545DD977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054951E0" w14:textId="77777777" w:rsidTr="003D1B71">
        <w:trPr>
          <w:trHeight w:val="174"/>
        </w:trPr>
        <w:tc>
          <w:tcPr>
            <w:tcW w:w="720" w:type="dxa"/>
          </w:tcPr>
          <w:p w14:paraId="7036222B" w14:textId="77777777" w:rsidR="003D1B71" w:rsidRPr="00086A72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7C9AF6C" w14:textId="77777777" w:rsidR="003D1B71" w:rsidRPr="00086A72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423" w:type="dxa"/>
            <w:vMerge/>
          </w:tcPr>
          <w:p w14:paraId="3F5BC057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3DEE97FB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31956A86" w14:textId="77777777" w:rsidTr="003D1B71">
        <w:trPr>
          <w:trHeight w:val="633"/>
        </w:trPr>
        <w:tc>
          <w:tcPr>
            <w:tcW w:w="720" w:type="dxa"/>
          </w:tcPr>
          <w:p w14:paraId="68D6C21C" w14:textId="77777777" w:rsidR="003D1B71" w:rsidRPr="00086A72" w:rsidRDefault="003D1B71" w:rsidP="006D79A8">
            <w:pPr>
              <w:pStyle w:val="Information"/>
              <w:jc w:val="center"/>
              <w:rPr>
                <w:noProof/>
                <w:sz w:val="22"/>
                <w:szCs w:val="18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1E18DCE" w14:textId="1CAB634D" w:rsidR="003D1B71" w:rsidRPr="00086A72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2"/>
                <w:szCs w:val="18"/>
              </w:rPr>
            </w:pPr>
          </w:p>
        </w:tc>
        <w:tc>
          <w:tcPr>
            <w:tcW w:w="2312" w:type="dxa"/>
            <w:vAlign w:val="center"/>
          </w:tcPr>
          <w:p w14:paraId="1509E551" w14:textId="0C656DB7" w:rsidR="003D1B71" w:rsidRPr="00086A72" w:rsidRDefault="003D1B71" w:rsidP="00380FD1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423" w:type="dxa"/>
            <w:vMerge/>
          </w:tcPr>
          <w:p w14:paraId="37AF00DC" w14:textId="77777777" w:rsidR="003D1B71" w:rsidRPr="00086A72" w:rsidRDefault="003D1B71" w:rsidP="00A14C79">
            <w:pPr>
              <w:pStyle w:val="Information"/>
              <w:rPr>
                <w:rFonts w:ascii="Times New Roman" w:hAnsi="Times New Roman"/>
                <w:sz w:val="22"/>
                <w:szCs w:val="18"/>
              </w:rPr>
            </w:pPr>
          </w:p>
        </w:tc>
        <w:tc>
          <w:tcPr>
            <w:tcW w:w="6607" w:type="dxa"/>
            <w:vMerge/>
          </w:tcPr>
          <w:p w14:paraId="4FC0C6BF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517A9D95" w14:textId="77777777" w:rsidTr="003D1B71">
        <w:trPr>
          <w:trHeight w:val="2448"/>
        </w:trPr>
        <w:tc>
          <w:tcPr>
            <w:tcW w:w="720" w:type="dxa"/>
          </w:tcPr>
          <w:p w14:paraId="4C24680D" w14:textId="77777777" w:rsidR="003D1B71" w:rsidRPr="00086A72" w:rsidRDefault="003D1B71" w:rsidP="00222466">
            <w:pPr>
              <w:rPr>
                <w:rFonts w:ascii="Calibri" w:hAnsi="Calibri" w:cs="Calibri"/>
                <w:color w:val="0072C7" w:themeColor="accent2"/>
                <w:sz w:val="24"/>
                <w:szCs w:val="24"/>
              </w:rPr>
            </w:pPr>
          </w:p>
        </w:tc>
        <w:tc>
          <w:tcPr>
            <w:tcW w:w="2942" w:type="dxa"/>
            <w:gridSpan w:val="2"/>
          </w:tcPr>
          <w:p w14:paraId="51810ACC" w14:textId="77777777" w:rsidR="00086A72" w:rsidRPr="00086A72" w:rsidRDefault="00086A72" w:rsidP="00222466">
            <w:pPr>
              <w:rPr>
                <w:sz w:val="24"/>
                <w:szCs w:val="24"/>
              </w:rPr>
            </w:pPr>
            <w:r w:rsidRPr="00086A72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4DEF2FC7" wp14:editId="30C84D6F">
                      <wp:extent cx="432000" cy="396000"/>
                      <wp:effectExtent l="0" t="0" r="6350" b="4445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2000" cy="396000"/>
                                <a:chOff x="-72421" y="-22226"/>
                                <a:chExt cx="548640" cy="405363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/>
                              </pic:blipFill>
                              <pic:spPr bwMode="auto">
                                <a:xfrm>
                                  <a:off x="-72421" y="-22226"/>
                                  <a:ext cx="548640" cy="4053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21935C" id="Group 23" o:spid="_x0000_s1026" alt="website icon" style="width:34pt;height:31.2pt;mso-position-horizontal-relative:char;mso-position-vertical-relative:line" coordorigin="-724,-222" coordsize="5486,40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">
                      <v:shape id="Freeform: Shape 273" o:spid="_x0000_s1027" style="position:absolute;width:3384;height:3460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style="position:absolute;left:-724;top:-222;width:5486;height:4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">
                        <v:imagedata r:id="rId17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 w:rsidRPr="00086A72">
              <w:rPr>
                <w:sz w:val="24"/>
                <w:szCs w:val="24"/>
              </w:rPr>
              <w:t xml:space="preserve"> </w:t>
            </w:r>
          </w:p>
          <w:p w14:paraId="2629E254" w14:textId="77777777" w:rsidR="00086A72" w:rsidRPr="00086A72" w:rsidRDefault="00086A72" w:rsidP="00222466">
            <w:pPr>
              <w:rPr>
                <w:sz w:val="24"/>
                <w:szCs w:val="24"/>
              </w:rPr>
            </w:pPr>
          </w:p>
          <w:p w14:paraId="2BB89E9B" w14:textId="5E8818BD" w:rsidR="003D1B71" w:rsidRPr="00086A72" w:rsidRDefault="00086A72" w:rsidP="00222466">
            <w:pPr>
              <w:rPr>
                <w:rFonts w:ascii="Calibri" w:hAnsi="Calibri" w:cs="Calibri"/>
                <w:color w:val="0072C7" w:themeColor="accent2"/>
                <w:sz w:val="24"/>
                <w:szCs w:val="24"/>
              </w:rPr>
            </w:pPr>
            <w:r w:rsidRPr="00086A72">
              <w:t>hackerrank.com/ameybobade</w:t>
            </w:r>
          </w:p>
        </w:tc>
        <w:tc>
          <w:tcPr>
            <w:tcW w:w="423" w:type="dxa"/>
          </w:tcPr>
          <w:p w14:paraId="64A958A7" w14:textId="77777777" w:rsidR="003D1B71" w:rsidRPr="00086A72" w:rsidRDefault="003D1B71" w:rsidP="00222466">
            <w:pPr>
              <w:rPr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14:paraId="4FBAEF49" w14:textId="77777777" w:rsidR="003D1B71" w:rsidRPr="00086A72" w:rsidRDefault="003D1B71" w:rsidP="00222466">
            <w:pPr>
              <w:rPr>
                <w:sz w:val="24"/>
                <w:szCs w:val="24"/>
              </w:rPr>
            </w:pPr>
          </w:p>
        </w:tc>
      </w:tr>
    </w:tbl>
    <w:p w14:paraId="67FC43B4" w14:textId="77777777" w:rsidR="007F5B63" w:rsidRPr="00086A72" w:rsidRDefault="007F5B63" w:rsidP="006D79A8">
      <w:pPr>
        <w:pStyle w:val="BodyText"/>
        <w:rPr>
          <w:sz w:val="22"/>
          <w:szCs w:val="22"/>
        </w:rPr>
      </w:pPr>
    </w:p>
    <w:sectPr w:rsidR="007F5B63" w:rsidRPr="00086A72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D1E211" w14:textId="77777777" w:rsidR="006072FB" w:rsidRDefault="006072FB" w:rsidP="00590471">
      <w:r>
        <w:separator/>
      </w:r>
    </w:p>
  </w:endnote>
  <w:endnote w:type="continuationSeparator" w:id="0">
    <w:p w14:paraId="533ADB7E" w14:textId="77777777" w:rsidR="006072FB" w:rsidRDefault="006072F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43985" w14:textId="77777777" w:rsidR="006072FB" w:rsidRDefault="006072FB" w:rsidP="00590471">
      <w:r>
        <w:separator/>
      </w:r>
    </w:p>
  </w:footnote>
  <w:footnote w:type="continuationSeparator" w:id="0">
    <w:p w14:paraId="25166C04" w14:textId="77777777" w:rsidR="006072FB" w:rsidRDefault="006072F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B35D6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564982E" wp14:editId="7F2EC01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A6820B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6D0F1A"/>
    <w:multiLevelType w:val="hybridMultilevel"/>
    <w:tmpl w:val="39FAB2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A72"/>
    <w:rsid w:val="00060042"/>
    <w:rsid w:val="0008685D"/>
    <w:rsid w:val="00086A72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2B68"/>
    <w:rsid w:val="004E158A"/>
    <w:rsid w:val="00565C77"/>
    <w:rsid w:val="0056708E"/>
    <w:rsid w:val="005801E5"/>
    <w:rsid w:val="00590471"/>
    <w:rsid w:val="005D01FA"/>
    <w:rsid w:val="006072FB"/>
    <w:rsid w:val="00653E17"/>
    <w:rsid w:val="006A08E8"/>
    <w:rsid w:val="006D79A8"/>
    <w:rsid w:val="0072353B"/>
    <w:rsid w:val="007575B6"/>
    <w:rsid w:val="007954D7"/>
    <w:rsid w:val="007B3C81"/>
    <w:rsid w:val="007D67CA"/>
    <w:rsid w:val="007E668F"/>
    <w:rsid w:val="007F5B63"/>
    <w:rsid w:val="00803A0A"/>
    <w:rsid w:val="00846CB9"/>
    <w:rsid w:val="008566AA"/>
    <w:rsid w:val="00875193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A010D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ey%20Bobade\AppData\Local\Microsoft\Office\16.0\DTS\en-US%7b78F037D3-A61A-48AE-B0AB-5BC856E99DA7%7d\%7bBE0EF26A-1B4F-4F63-BBEC-7A7CA2D32F44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2938BBE0D4E4D6A9AFCD49AC519D5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F4CE08-5C10-467A-BBD8-6DC213F71ACA}"/>
      </w:docPartPr>
      <w:docPartBody>
        <w:p w:rsidR="00000000" w:rsidRDefault="00035E42">
          <w:pPr>
            <w:pStyle w:val="72938BBE0D4E4D6A9AFCD49AC519D582"/>
          </w:pPr>
          <w:r w:rsidRPr="00AC6C7E">
            <w:t>Experience</w:t>
          </w:r>
        </w:p>
      </w:docPartBody>
    </w:docPart>
    <w:docPart>
      <w:docPartPr>
        <w:name w:val="33A018EE72404D08A407949EBA886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AEC878-FF57-4DF3-97D5-1302276863F8}"/>
      </w:docPartPr>
      <w:docPartBody>
        <w:p w:rsidR="00000000" w:rsidRDefault="00035E42">
          <w:pPr>
            <w:pStyle w:val="33A018EE72404D08A407949EBA88616E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7C0"/>
    <w:rsid w:val="00035E42"/>
    <w:rsid w:val="0090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8F5A88F217420499A9C882032FC558">
    <w:name w:val="2E8F5A88F217420499A9C882032FC558"/>
  </w:style>
  <w:style w:type="paragraph" w:customStyle="1" w:styleId="46FFBADB295743899E8F0F043C72351C">
    <w:name w:val="46FFBADB295743899E8F0F043C72351C"/>
  </w:style>
  <w:style w:type="paragraph" w:customStyle="1" w:styleId="72938BBE0D4E4D6A9AFCD49AC519D582">
    <w:name w:val="72938BBE0D4E4D6A9AFCD49AC519D582"/>
  </w:style>
  <w:style w:type="paragraph" w:customStyle="1" w:styleId="B5F533E384394246903DCC59A40586D8">
    <w:name w:val="B5F533E384394246903DCC59A40586D8"/>
  </w:style>
  <w:style w:type="paragraph" w:customStyle="1" w:styleId="1F0B90B8CB7C40A6B66B8C0802A24CD9">
    <w:name w:val="1F0B90B8CB7C40A6B66B8C0802A24CD9"/>
  </w:style>
  <w:style w:type="paragraph" w:customStyle="1" w:styleId="E9BA805AEAE5453E9021E9E5CE5CDE8F">
    <w:name w:val="E9BA805AEAE5453E9021E9E5CE5CDE8F"/>
  </w:style>
  <w:style w:type="paragraph" w:customStyle="1" w:styleId="D51363D0B80A4E00A4D83F450CC4C252">
    <w:name w:val="D51363D0B80A4E00A4D83F450CC4C252"/>
  </w:style>
  <w:style w:type="paragraph" w:customStyle="1" w:styleId="899D48B0BE1B45CA8625E816743CB002">
    <w:name w:val="899D48B0BE1B45CA8625E816743CB002"/>
  </w:style>
  <w:style w:type="paragraph" w:customStyle="1" w:styleId="F4D18911C7AE4407B704DAA28BE06629">
    <w:name w:val="F4D18911C7AE4407B704DAA28BE06629"/>
  </w:style>
  <w:style w:type="paragraph" w:customStyle="1" w:styleId="D43BBB2EA48A4CA6B2F34205DDA5C5AC">
    <w:name w:val="D43BBB2EA48A4CA6B2F34205DDA5C5AC"/>
  </w:style>
  <w:style w:type="paragraph" w:customStyle="1" w:styleId="511A9D0C1F4C4A5BA8BCEAA40680A684">
    <w:name w:val="511A9D0C1F4C4A5BA8BCEAA40680A684"/>
  </w:style>
  <w:style w:type="paragraph" w:customStyle="1" w:styleId="40EF660875F9458E99F4CC8B612AF33E">
    <w:name w:val="40EF660875F9458E99F4CC8B612AF33E"/>
  </w:style>
  <w:style w:type="paragraph" w:customStyle="1" w:styleId="F81AE81B01054C4393EBCE75119D94F9">
    <w:name w:val="F81AE81B01054C4393EBCE75119D94F9"/>
  </w:style>
  <w:style w:type="paragraph" w:customStyle="1" w:styleId="24CFCB24A4A14E01B9CB8078F6F8EDA2">
    <w:name w:val="24CFCB24A4A14E01B9CB8078F6F8EDA2"/>
  </w:style>
  <w:style w:type="paragraph" w:customStyle="1" w:styleId="47B7CBA7D62E472CA0E69A1996FE132C">
    <w:name w:val="47B7CBA7D62E472CA0E69A1996FE132C"/>
  </w:style>
  <w:style w:type="paragraph" w:customStyle="1" w:styleId="0C551AAE3FDF4989B320D5D5C8CCE7E0">
    <w:name w:val="0C551AAE3FDF4989B320D5D5C8CCE7E0"/>
  </w:style>
  <w:style w:type="paragraph" w:customStyle="1" w:styleId="2C5F68762B004D11843DBD358E79E393">
    <w:name w:val="2C5F68762B004D11843DBD358E79E393"/>
  </w:style>
  <w:style w:type="paragraph" w:customStyle="1" w:styleId="77AB8F8D53BC45EB9C1BB204B029A2E3">
    <w:name w:val="77AB8F8D53BC45EB9C1BB204B029A2E3"/>
  </w:style>
  <w:style w:type="paragraph" w:customStyle="1" w:styleId="67E71C58FAB84CA7BB9CC0B0EBF24414">
    <w:name w:val="67E71C58FAB84CA7BB9CC0B0EBF24414"/>
  </w:style>
  <w:style w:type="paragraph" w:customStyle="1" w:styleId="33A018EE72404D08A407949EBA88616E">
    <w:name w:val="33A018EE72404D08A407949EBA88616E"/>
  </w:style>
  <w:style w:type="paragraph" w:customStyle="1" w:styleId="07EF9411146043F18D2BBED7A7B2266F">
    <w:name w:val="07EF9411146043F18D2BBED7A7B2266F"/>
  </w:style>
  <w:style w:type="paragraph" w:customStyle="1" w:styleId="927DCDBFEEA64F019A4CBFFB7E424206">
    <w:name w:val="927DCDBFEEA64F019A4CBFFB7E424206"/>
  </w:style>
  <w:style w:type="paragraph" w:customStyle="1" w:styleId="78A88BC906E04B52BC8BE638A108A9DC">
    <w:name w:val="78A88BC906E04B52BC8BE638A108A9DC"/>
  </w:style>
  <w:style w:type="paragraph" w:customStyle="1" w:styleId="BF617B2D89E242F5A2931E77BB2B8733">
    <w:name w:val="BF617B2D89E242F5A2931E77BB2B8733"/>
  </w:style>
  <w:style w:type="paragraph" w:customStyle="1" w:styleId="F929A437398D4834AAF605F8915B5A1F">
    <w:name w:val="F929A437398D4834AAF605F8915B5A1F"/>
  </w:style>
  <w:style w:type="paragraph" w:customStyle="1" w:styleId="4B05F4BCD61D44CF9B1BD972C93F4C61">
    <w:name w:val="4B05F4BCD61D44CF9B1BD972C93F4C61"/>
  </w:style>
  <w:style w:type="paragraph" w:customStyle="1" w:styleId="3AA7980B45A8429CAC28CF68C6E758F8">
    <w:name w:val="3AA7980B45A8429CAC28CF68C6E758F8"/>
  </w:style>
  <w:style w:type="paragraph" w:customStyle="1" w:styleId="D742137D288C414896E31E2D9201D89F">
    <w:name w:val="D742137D288C414896E31E2D9201D89F"/>
  </w:style>
  <w:style w:type="paragraph" w:customStyle="1" w:styleId="727D02179E8F488098DCAD82A024D9D6">
    <w:name w:val="727D02179E8F488098DCAD82A024D9D6"/>
  </w:style>
  <w:style w:type="paragraph" w:customStyle="1" w:styleId="F55D897CAFD345B1A4BBE785D6D7BD14">
    <w:name w:val="F55D897CAFD345B1A4BBE785D6D7BD14"/>
  </w:style>
  <w:style w:type="paragraph" w:customStyle="1" w:styleId="53B4D05324F34A6CB01F85AD844E68B4">
    <w:name w:val="53B4D05324F34A6CB01F85AD844E68B4"/>
  </w:style>
  <w:style w:type="paragraph" w:customStyle="1" w:styleId="B6C334BEE2794701B9AD8DA75FFEA9F8">
    <w:name w:val="B6C334BEE2794701B9AD8DA75FFEA9F8"/>
  </w:style>
  <w:style w:type="paragraph" w:customStyle="1" w:styleId="1E1C0FC33B274A70BBCFC99E54EA26C8">
    <w:name w:val="1E1C0FC33B274A70BBCFC99E54EA26C8"/>
  </w:style>
  <w:style w:type="character" w:styleId="PlaceholderText">
    <w:name w:val="Placeholder Text"/>
    <w:basedOn w:val="DefaultParagraphFont"/>
    <w:uiPriority w:val="99"/>
    <w:semiHidden/>
    <w:rsid w:val="009037C0"/>
    <w:rPr>
      <w:color w:val="808080"/>
    </w:rPr>
  </w:style>
  <w:style w:type="paragraph" w:customStyle="1" w:styleId="972BC9D079FA40349D818E5340B8FF9A">
    <w:name w:val="972BC9D079FA40349D818E5340B8FF9A"/>
  </w:style>
  <w:style w:type="paragraph" w:customStyle="1" w:styleId="2866C348580943EBB7A5A0DE3FA35F19">
    <w:name w:val="2866C348580943EBB7A5A0DE3FA35F19"/>
    <w:rsid w:val="009037C0"/>
  </w:style>
  <w:style w:type="paragraph" w:customStyle="1" w:styleId="2E78FCCFA47F4A4E8AA2EC52499B3F3B">
    <w:name w:val="2E78FCCFA47F4A4E8AA2EC52499B3F3B"/>
    <w:rsid w:val="009037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{BE0EF26A-1B4F-4F63-BBEC-7A7CA2D32F44}tf78128832_win32</Template>
  <TotalTime>0</TotalTime>
  <Pages>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2021-03-08T21:18:00Z</dcterms:created>
  <dcterms:modified xsi:type="dcterms:W3CDTF">2021-03-08T21:33:00Z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