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086A72" w14:paraId="08E7527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3E72142" w14:textId="18F27BA5" w:rsidR="00084117" w:rsidRPr="00084117" w:rsidRDefault="00084117" w:rsidP="00084117">
            <w:pPr>
              <w:tabs>
                <w:tab w:val="left" w:pos="984"/>
              </w:tabs>
            </w:pPr>
            <w:r>
              <w:rPr>
                <w:noProof/>
              </w:rPr>
              <w:drawing>
                <wp:inline distT="0" distB="0" distL="0" distR="0" wp14:anchorId="235B275A" wp14:editId="73A9A5E5">
                  <wp:extent cx="1965960" cy="21640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/>
                          <a:srcRect t="9506"/>
                          <a:stretch/>
                        </pic:blipFill>
                        <pic:spPr bwMode="auto">
                          <a:xfrm>
                            <a:off x="0" y="0"/>
                            <a:ext cx="1982113" cy="2181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4F3BBDD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2"/>
                <w:szCs w:val="2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57AF3C9" w14:textId="49FB58A4" w:rsidR="003D1B71" w:rsidRPr="00086A72" w:rsidRDefault="00086A72" w:rsidP="00310F17">
            <w:pPr>
              <w:pStyle w:val="Title"/>
              <w:rPr>
                <w:sz w:val="52"/>
                <w:szCs w:val="44"/>
              </w:rPr>
            </w:pPr>
            <w:r w:rsidRPr="00086A72">
              <w:rPr>
                <w:sz w:val="52"/>
                <w:szCs w:val="44"/>
              </w:rPr>
              <w:t>Amey</w:t>
            </w:r>
            <w:r w:rsidR="003D1B71" w:rsidRPr="00086A72">
              <w:rPr>
                <w:sz w:val="52"/>
                <w:szCs w:val="44"/>
              </w:rPr>
              <w:br/>
            </w:r>
            <w:r w:rsidRPr="00086A72">
              <w:rPr>
                <w:sz w:val="52"/>
                <w:szCs w:val="44"/>
              </w:rPr>
              <w:t>Bobade</w:t>
            </w:r>
          </w:p>
        </w:tc>
      </w:tr>
      <w:tr w:rsidR="003D1B71" w:rsidRPr="00086A72" w14:paraId="2B6288B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D528C99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2E8915D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1196195576"/>
              <w:placeholder>
                <w:docPart w:val="72938BBE0D4E4D6A9AFCD49AC519D582"/>
              </w:placeholder>
              <w:temporary/>
              <w:showingPlcHdr/>
              <w15:appearance w15:val="hidden"/>
            </w:sdtPr>
            <w:sdtEndPr/>
            <w:sdtContent>
              <w:p w14:paraId="3F1D7713" w14:textId="77777777" w:rsidR="003D1B71" w:rsidRPr="00086A7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086A72">
                  <w:rPr>
                    <w:sz w:val="28"/>
                    <w:szCs w:val="22"/>
                  </w:rPr>
                  <w:t>Experience</w:t>
                </w:r>
              </w:p>
            </w:sdtContent>
          </w:sdt>
          <w:p w14:paraId="686DE905" w14:textId="79B2B4A7" w:rsidR="003D1B71" w:rsidRPr="00086A72" w:rsidRDefault="00086A72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086A72">
              <w:rPr>
                <w:rFonts w:ascii="Calibri" w:hAnsi="Calibri" w:cs="Calibri"/>
                <w:sz w:val="20"/>
                <w:szCs w:val="22"/>
              </w:rPr>
              <w:t xml:space="preserve">May 2020 </w:t>
            </w:r>
            <w:r w:rsidR="003D1B71" w:rsidRPr="00086A72">
              <w:rPr>
                <w:rFonts w:ascii="Calibri" w:hAnsi="Calibri" w:cs="Calibri"/>
                <w:sz w:val="20"/>
                <w:szCs w:val="22"/>
              </w:rPr>
              <w:t>–</w:t>
            </w:r>
            <w:r w:rsidRPr="00086A72">
              <w:rPr>
                <w:rFonts w:ascii="Calibri" w:hAnsi="Calibri" w:cs="Calibri"/>
                <w:sz w:val="20"/>
                <w:szCs w:val="22"/>
              </w:rPr>
              <w:t xml:space="preserve"> July 2020</w:t>
            </w:r>
          </w:p>
          <w:p w14:paraId="5B914BD7" w14:textId="1CBBAC21" w:rsidR="003D1B71" w:rsidRPr="00086A72" w:rsidRDefault="00086A72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086A72">
              <w:rPr>
                <w:rFonts w:ascii="Calibri" w:hAnsi="Calibri" w:cs="Calibri"/>
                <w:sz w:val="24"/>
                <w:szCs w:val="28"/>
              </w:rPr>
              <w:t xml:space="preserve">Web Development Intern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Web Developer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Up Rank Digital</w:t>
            </w:r>
          </w:p>
          <w:p w14:paraId="70176DF0" w14:textId="52747B7C" w:rsidR="003D1B71" w:rsidRPr="00086A72" w:rsidRDefault="00086A72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086A72">
              <w:rPr>
                <w:rFonts w:ascii="Calibri" w:hAnsi="Calibri" w:cs="Calibri"/>
                <w:sz w:val="20"/>
                <w:szCs w:val="22"/>
              </w:rPr>
              <w:t xml:space="preserve">July 2020 </w:t>
            </w:r>
            <w:r w:rsidR="003D1B71" w:rsidRPr="00086A72">
              <w:rPr>
                <w:rFonts w:ascii="Calibri" w:hAnsi="Calibri" w:cs="Calibri"/>
                <w:sz w:val="20"/>
                <w:szCs w:val="22"/>
              </w:rPr>
              <w:t>–</w:t>
            </w:r>
            <w:r w:rsidRPr="00086A72">
              <w:rPr>
                <w:rFonts w:ascii="Calibri" w:hAnsi="Calibri" w:cs="Calibri"/>
                <w:sz w:val="20"/>
                <w:szCs w:val="22"/>
              </w:rPr>
              <w:t xml:space="preserve"> Sept 2020</w:t>
            </w:r>
          </w:p>
          <w:p w14:paraId="4DE19389" w14:textId="2E16A630" w:rsidR="003D1B71" w:rsidRPr="00086A72" w:rsidRDefault="00086A72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086A72">
              <w:rPr>
                <w:rFonts w:ascii="Calibri" w:hAnsi="Calibri" w:cs="Calibri"/>
                <w:sz w:val="24"/>
                <w:szCs w:val="28"/>
              </w:rPr>
              <w:t xml:space="preserve">Android Development Intern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086A72">
              <w:rPr>
                <w:rFonts w:ascii="Calibri" w:hAnsi="Calibri" w:cs="Calibri"/>
                <w:sz w:val="24"/>
                <w:szCs w:val="28"/>
              </w:rPr>
              <w:t>UI Designer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086A7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086A7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proofErr w:type="spellStart"/>
            <w:r w:rsidRPr="00086A72">
              <w:rPr>
                <w:rFonts w:ascii="Calibri" w:hAnsi="Calibri" w:cs="Calibri"/>
                <w:sz w:val="24"/>
                <w:szCs w:val="28"/>
              </w:rPr>
              <w:t>StackZeal</w:t>
            </w:r>
            <w:proofErr w:type="spellEnd"/>
          </w:p>
          <w:p w14:paraId="51D4ACDC" w14:textId="4428C2AA" w:rsidR="00086A72" w:rsidRPr="00086A72" w:rsidRDefault="00086A72" w:rsidP="00086A72">
            <w:pPr>
              <w:pStyle w:val="Heading2"/>
              <w:rPr>
                <w:rFonts w:ascii="Calibri" w:hAnsi="Calibri" w:cs="Calibri"/>
                <w:color w:val="0072C7"/>
                <w:sz w:val="28"/>
                <w:szCs w:val="22"/>
              </w:rPr>
            </w:pPr>
            <w:r w:rsidRPr="00086A72">
              <w:rPr>
                <w:rFonts w:ascii="Calibri" w:hAnsi="Calibri" w:cs="Calibri"/>
                <w:color w:val="0072C7"/>
                <w:sz w:val="28"/>
                <w:szCs w:val="22"/>
              </w:rPr>
              <w:t>Skills</w:t>
            </w:r>
          </w:p>
          <w:p w14:paraId="6AC0D58A" w14:textId="2BFF6AAB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Data Structures and Algorithms</w:t>
            </w:r>
          </w:p>
          <w:p w14:paraId="00ABE8A2" w14:textId="71D99B06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Java</w:t>
            </w:r>
          </w:p>
          <w:p w14:paraId="441D3455" w14:textId="33CD8E50" w:rsidR="00086A72" w:rsidRPr="00086A72" w:rsidRDefault="00086A72" w:rsidP="00086A72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>C/C++</w:t>
            </w:r>
          </w:p>
          <w:p w14:paraId="5D31EEC9" w14:textId="0850B5F3" w:rsidR="00086A72" w:rsidRPr="00086A72" w:rsidRDefault="00086A72" w:rsidP="00AC6C7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72C7"/>
                <w:sz w:val="24"/>
                <w:szCs w:val="32"/>
              </w:rPr>
            </w:pPr>
            <w:r w:rsidRPr="00086A72">
              <w:rPr>
                <w:b/>
                <w:bCs/>
                <w:sz w:val="24"/>
                <w:szCs w:val="32"/>
              </w:rPr>
              <w:t xml:space="preserve">Web Development (Html, CSS and </w:t>
            </w:r>
            <w:proofErr w:type="spellStart"/>
            <w:r w:rsidRPr="00086A72">
              <w:rPr>
                <w:b/>
                <w:bCs/>
                <w:sz w:val="24"/>
                <w:szCs w:val="32"/>
              </w:rPr>
              <w:t>Javascript</w:t>
            </w:r>
            <w:proofErr w:type="spellEnd"/>
            <w:r w:rsidRPr="00086A72">
              <w:rPr>
                <w:b/>
                <w:bCs/>
                <w:sz w:val="24"/>
                <w:szCs w:val="32"/>
              </w:rPr>
              <w:t>)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33A018EE72404D08A407949EBA88616E"/>
              </w:placeholder>
              <w:temporary/>
              <w:showingPlcHdr/>
              <w15:appearance w15:val="hidden"/>
            </w:sdtPr>
            <w:sdtEndPr/>
            <w:sdtContent>
              <w:p w14:paraId="2EC3120A" w14:textId="00872F65" w:rsidR="003D1B71" w:rsidRPr="00086A7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086A7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0C97E307" w14:textId="65266E30" w:rsidR="003D1B71" w:rsidRPr="00086A72" w:rsidRDefault="00086A72" w:rsidP="00353B60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 xml:space="preserve">Vishwakarma Institute of </w:t>
            </w:r>
            <w:proofErr w:type="spellStart"/>
            <w:r w:rsidRPr="00086A72">
              <w:rPr>
                <w:sz w:val="24"/>
                <w:szCs w:val="24"/>
              </w:rPr>
              <w:t>InformationTechnology</w:t>
            </w:r>
            <w:proofErr w:type="spellEnd"/>
            <w:r w:rsidR="003D1B71" w:rsidRPr="00086A72">
              <w:rPr>
                <w:sz w:val="24"/>
                <w:szCs w:val="24"/>
              </w:rPr>
              <w:t xml:space="preserve">, </w:t>
            </w:r>
            <w:r w:rsidRPr="00086A72">
              <w:rPr>
                <w:sz w:val="24"/>
                <w:szCs w:val="24"/>
              </w:rPr>
              <w:t>Pune</w:t>
            </w:r>
          </w:p>
          <w:p w14:paraId="026BCE59" w14:textId="5A673A1F" w:rsidR="00086A72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086A72">
              <w:rPr>
                <w:rFonts w:ascii="Calibri" w:hAnsi="Calibri" w:cs="Calibri"/>
                <w:sz w:val="24"/>
                <w:szCs w:val="24"/>
              </w:rPr>
              <w:t>Btech</w:t>
            </w:r>
            <w:proofErr w:type="spellEnd"/>
            <w:r w:rsidRPr="00086A72">
              <w:rPr>
                <w:rFonts w:ascii="Calibri" w:hAnsi="Calibri" w:cs="Calibri"/>
                <w:sz w:val="24"/>
                <w:szCs w:val="24"/>
              </w:rPr>
              <w:t xml:space="preserve"> – Computer Science and Engineering</w:t>
            </w:r>
          </w:p>
          <w:p w14:paraId="39ED2B68" w14:textId="7250020E" w:rsidR="003D1B71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Aug 2018 – Present</w:t>
            </w:r>
          </w:p>
          <w:p w14:paraId="659606BA" w14:textId="420D107A" w:rsidR="00086A72" w:rsidRPr="00086A72" w:rsidRDefault="00086A72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CGPA – 7.9</w:t>
            </w:r>
          </w:p>
          <w:p w14:paraId="0A3DF89B" w14:textId="06771573" w:rsidR="00086A72" w:rsidRPr="00086A72" w:rsidRDefault="00086A72" w:rsidP="00086A7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0E00EFD8" w14:textId="704E1C14" w:rsidR="00086A72" w:rsidRPr="00086A72" w:rsidRDefault="00086A72" w:rsidP="00086A72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 xml:space="preserve">St. Paul Junior </w:t>
            </w:r>
            <w:proofErr w:type="gramStart"/>
            <w:r w:rsidRPr="00086A72">
              <w:rPr>
                <w:sz w:val="24"/>
                <w:szCs w:val="24"/>
              </w:rPr>
              <w:t>College ,</w:t>
            </w:r>
            <w:proofErr w:type="gramEnd"/>
            <w:r w:rsidRPr="00086A72">
              <w:rPr>
                <w:sz w:val="24"/>
                <w:szCs w:val="24"/>
              </w:rPr>
              <w:t xml:space="preserve"> Nagpur</w:t>
            </w:r>
          </w:p>
          <w:p w14:paraId="61716AF8" w14:textId="66414DBC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12th</w:t>
            </w:r>
          </w:p>
          <w:p w14:paraId="54FDDAE7" w14:textId="3F496EE6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July 2017 – May 2018</w:t>
            </w:r>
          </w:p>
          <w:p w14:paraId="29C3BAEB" w14:textId="30567AC5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Percentage – 65%</w:t>
            </w:r>
          </w:p>
          <w:p w14:paraId="217E86AA" w14:textId="54E68B88" w:rsidR="00086A72" w:rsidRPr="00086A72" w:rsidRDefault="00086A72" w:rsidP="00086A7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79C8DAD2" w14:textId="5DC16F2C" w:rsidR="00086A72" w:rsidRPr="00086A72" w:rsidRDefault="00086A72" w:rsidP="00086A72">
            <w:pPr>
              <w:pStyle w:val="SchoolName"/>
              <w:rPr>
                <w:sz w:val="24"/>
                <w:szCs w:val="24"/>
              </w:rPr>
            </w:pPr>
            <w:r w:rsidRPr="00086A72">
              <w:rPr>
                <w:sz w:val="24"/>
                <w:szCs w:val="24"/>
              </w:rPr>
              <w:t xml:space="preserve">St. Joseph’s Convent </w:t>
            </w:r>
            <w:proofErr w:type="gramStart"/>
            <w:r w:rsidRPr="00086A72">
              <w:rPr>
                <w:sz w:val="24"/>
                <w:szCs w:val="24"/>
              </w:rPr>
              <w:t>School ,</w:t>
            </w:r>
            <w:proofErr w:type="gramEnd"/>
            <w:r w:rsidRPr="00086A72">
              <w:rPr>
                <w:sz w:val="24"/>
                <w:szCs w:val="24"/>
              </w:rPr>
              <w:t xml:space="preserve"> </w:t>
            </w:r>
            <w:proofErr w:type="spellStart"/>
            <w:r w:rsidRPr="00086A72">
              <w:rPr>
                <w:sz w:val="24"/>
                <w:szCs w:val="24"/>
              </w:rPr>
              <w:t>Kotma</w:t>
            </w:r>
            <w:proofErr w:type="spellEnd"/>
          </w:p>
          <w:p w14:paraId="39138089" w14:textId="0AA721A4" w:rsidR="00086A72" w:rsidRPr="00086A72" w:rsidRDefault="00086A72" w:rsidP="00086A72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10th</w:t>
            </w:r>
          </w:p>
          <w:p w14:paraId="41184B66" w14:textId="77777777" w:rsidR="00875193" w:rsidRDefault="00086A72" w:rsidP="00875193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86A72">
              <w:rPr>
                <w:rFonts w:ascii="Calibri" w:hAnsi="Calibri" w:cs="Calibri"/>
                <w:sz w:val="24"/>
                <w:szCs w:val="24"/>
              </w:rPr>
              <w:t>July 2015 – May 2016</w:t>
            </w:r>
          </w:p>
          <w:p w14:paraId="1CBA1FCC" w14:textId="53F38A95" w:rsidR="003D1B71" w:rsidRPr="00875193" w:rsidRDefault="00086A72" w:rsidP="00875193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875193">
              <w:rPr>
                <w:rFonts w:ascii="Calibri" w:hAnsi="Calibri" w:cs="Calibri"/>
                <w:sz w:val="24"/>
                <w:szCs w:val="24"/>
              </w:rPr>
              <w:t>CGPA – 8.8</w:t>
            </w:r>
          </w:p>
        </w:tc>
      </w:tr>
      <w:tr w:rsidR="003D1B71" w:rsidRPr="00086A72" w14:paraId="4EE97F93" w14:textId="77777777" w:rsidTr="003D1B71">
        <w:trPr>
          <w:trHeight w:val="1164"/>
        </w:trPr>
        <w:tc>
          <w:tcPr>
            <w:tcW w:w="720" w:type="dxa"/>
          </w:tcPr>
          <w:p w14:paraId="7E2473E7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2"/>
                <w:szCs w:val="22"/>
              </w:rPr>
            </w:pPr>
          </w:p>
        </w:tc>
        <w:tc>
          <w:tcPr>
            <w:tcW w:w="2942" w:type="dxa"/>
            <w:gridSpan w:val="2"/>
          </w:tcPr>
          <w:p w14:paraId="577F5C6D" w14:textId="77777777" w:rsidR="003D1B71" w:rsidRPr="00086A72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2"/>
                <w:szCs w:val="22"/>
              </w:rPr>
            </w:pPr>
          </w:p>
        </w:tc>
        <w:tc>
          <w:tcPr>
            <w:tcW w:w="423" w:type="dxa"/>
            <w:vMerge/>
          </w:tcPr>
          <w:p w14:paraId="4C09B703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2BBEB9C5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</w:tr>
      <w:tr w:rsidR="003D1B71" w:rsidRPr="00086A72" w14:paraId="240D5477" w14:textId="77777777" w:rsidTr="003D1B71">
        <w:trPr>
          <w:trHeight w:val="543"/>
        </w:trPr>
        <w:tc>
          <w:tcPr>
            <w:tcW w:w="720" w:type="dxa"/>
          </w:tcPr>
          <w:p w14:paraId="6ED00F67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EEBDCED" w14:textId="77777777" w:rsidR="003D1B71" w:rsidRPr="00086A72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082150EB" wp14:editId="0129FBE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95E91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874956" w14:textId="5938B587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C- WCL Colony, Nagpur</w:t>
            </w:r>
          </w:p>
          <w:p w14:paraId="56154EE5" w14:textId="01E1E276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Nagpur, 441107 (MH)</w:t>
            </w:r>
          </w:p>
        </w:tc>
        <w:tc>
          <w:tcPr>
            <w:tcW w:w="423" w:type="dxa"/>
            <w:vMerge/>
          </w:tcPr>
          <w:p w14:paraId="0A807B5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E086B67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6845BC46" w14:textId="77777777" w:rsidTr="003D1B71">
        <w:trPr>
          <w:trHeight w:val="183"/>
        </w:trPr>
        <w:tc>
          <w:tcPr>
            <w:tcW w:w="720" w:type="dxa"/>
          </w:tcPr>
          <w:p w14:paraId="2E6E316C" w14:textId="77777777" w:rsidR="003D1B71" w:rsidRPr="00086A72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6ACE0E" w14:textId="77777777" w:rsidR="003D1B71" w:rsidRPr="00086A72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206FD66A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D81667D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1CFCF011" w14:textId="77777777" w:rsidTr="003D1B71">
        <w:trPr>
          <w:trHeight w:val="624"/>
        </w:trPr>
        <w:tc>
          <w:tcPr>
            <w:tcW w:w="720" w:type="dxa"/>
          </w:tcPr>
          <w:p w14:paraId="5654B4CD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A9017B" w14:textId="77777777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42B166B2" wp14:editId="2ABD80B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D101A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AA7978" w14:textId="14256B1E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9371806431</w:t>
            </w:r>
          </w:p>
        </w:tc>
        <w:tc>
          <w:tcPr>
            <w:tcW w:w="423" w:type="dxa"/>
            <w:vMerge/>
          </w:tcPr>
          <w:p w14:paraId="7702A364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B433960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7DA25F7A" w14:textId="77777777" w:rsidTr="003D1B71">
        <w:trPr>
          <w:trHeight w:val="183"/>
        </w:trPr>
        <w:tc>
          <w:tcPr>
            <w:tcW w:w="720" w:type="dxa"/>
          </w:tcPr>
          <w:p w14:paraId="2E928E00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5E56F6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093B07B8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8A3C3FC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2F6C7E4D" w14:textId="77777777" w:rsidTr="003D1B71">
        <w:trPr>
          <w:trHeight w:val="633"/>
        </w:trPr>
        <w:tc>
          <w:tcPr>
            <w:tcW w:w="720" w:type="dxa"/>
          </w:tcPr>
          <w:p w14:paraId="5935CFB8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06E9E30" w14:textId="77777777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  <w:r w:rsidRPr="00086A72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43001824" wp14:editId="75AAFC3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1165F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B750D5" w14:textId="4ECB4CB1" w:rsidR="003D1B71" w:rsidRPr="00086A72" w:rsidRDefault="00086A72" w:rsidP="00380FD1">
            <w:pPr>
              <w:pStyle w:val="Information"/>
              <w:rPr>
                <w:sz w:val="22"/>
                <w:szCs w:val="18"/>
              </w:rPr>
            </w:pPr>
            <w:r w:rsidRPr="00086A72">
              <w:rPr>
                <w:sz w:val="22"/>
                <w:szCs w:val="18"/>
              </w:rPr>
              <w:t>ameybobade@gmail.com</w:t>
            </w:r>
          </w:p>
        </w:tc>
        <w:tc>
          <w:tcPr>
            <w:tcW w:w="423" w:type="dxa"/>
            <w:vMerge/>
          </w:tcPr>
          <w:p w14:paraId="49A4DA7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45DD977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054951E0" w14:textId="77777777" w:rsidTr="003D1B71">
        <w:trPr>
          <w:trHeight w:val="174"/>
        </w:trPr>
        <w:tc>
          <w:tcPr>
            <w:tcW w:w="720" w:type="dxa"/>
          </w:tcPr>
          <w:p w14:paraId="7036222B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7C9AF6C" w14:textId="77777777" w:rsidR="003D1B71" w:rsidRPr="00086A72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0"/>
                <w:szCs w:val="24"/>
              </w:rPr>
            </w:pPr>
          </w:p>
        </w:tc>
        <w:tc>
          <w:tcPr>
            <w:tcW w:w="423" w:type="dxa"/>
            <w:vMerge/>
          </w:tcPr>
          <w:p w14:paraId="3F5BC057" w14:textId="77777777" w:rsidR="003D1B71" w:rsidRPr="00086A7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3DEE97FB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31956A86" w14:textId="77777777" w:rsidTr="003D1B71">
        <w:trPr>
          <w:trHeight w:val="633"/>
        </w:trPr>
        <w:tc>
          <w:tcPr>
            <w:tcW w:w="720" w:type="dxa"/>
          </w:tcPr>
          <w:p w14:paraId="68D6C21C" w14:textId="77777777" w:rsidR="003D1B71" w:rsidRPr="00086A72" w:rsidRDefault="003D1B71" w:rsidP="006D79A8">
            <w:pPr>
              <w:pStyle w:val="Information"/>
              <w:jc w:val="center"/>
              <w:rPr>
                <w:noProof/>
                <w:sz w:val="22"/>
                <w:szCs w:val="18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1E18DCE" w14:textId="1CAB634D" w:rsidR="003D1B71" w:rsidRPr="00086A72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18"/>
              </w:rPr>
            </w:pPr>
          </w:p>
        </w:tc>
        <w:tc>
          <w:tcPr>
            <w:tcW w:w="2312" w:type="dxa"/>
            <w:vAlign w:val="center"/>
          </w:tcPr>
          <w:p w14:paraId="1509E551" w14:textId="0C656DB7" w:rsidR="003D1B71" w:rsidRPr="00086A72" w:rsidRDefault="003D1B71" w:rsidP="00380FD1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423" w:type="dxa"/>
            <w:vMerge/>
          </w:tcPr>
          <w:p w14:paraId="37AF00DC" w14:textId="77777777" w:rsidR="003D1B71" w:rsidRPr="00086A72" w:rsidRDefault="003D1B71" w:rsidP="00A14C79">
            <w:pPr>
              <w:pStyle w:val="Information"/>
              <w:rPr>
                <w:rFonts w:ascii="Times New Roman" w:hAnsi="Times New Roman"/>
                <w:sz w:val="22"/>
                <w:szCs w:val="18"/>
              </w:rPr>
            </w:pPr>
          </w:p>
        </w:tc>
        <w:tc>
          <w:tcPr>
            <w:tcW w:w="6607" w:type="dxa"/>
            <w:vMerge/>
          </w:tcPr>
          <w:p w14:paraId="4FC0C6BF" w14:textId="77777777" w:rsidR="003D1B71" w:rsidRPr="00086A72" w:rsidRDefault="003D1B71" w:rsidP="005801E5">
            <w:pPr>
              <w:pStyle w:val="Heading1"/>
              <w:rPr>
                <w:sz w:val="32"/>
                <w:szCs w:val="22"/>
              </w:rPr>
            </w:pPr>
          </w:p>
        </w:tc>
      </w:tr>
      <w:tr w:rsidR="003D1B71" w:rsidRPr="00086A72" w14:paraId="517A9D95" w14:textId="77777777" w:rsidTr="003D1B71">
        <w:trPr>
          <w:trHeight w:val="2448"/>
        </w:trPr>
        <w:tc>
          <w:tcPr>
            <w:tcW w:w="720" w:type="dxa"/>
          </w:tcPr>
          <w:p w14:paraId="4C24680D" w14:textId="77777777" w:rsidR="003D1B71" w:rsidRPr="00086A72" w:rsidRDefault="003D1B71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14:paraId="51810ACC" w14:textId="77777777" w:rsidR="00086A72" w:rsidRPr="00086A72" w:rsidRDefault="00086A72" w:rsidP="00222466">
            <w:pPr>
              <w:rPr>
                <w:sz w:val="24"/>
                <w:szCs w:val="24"/>
              </w:rPr>
            </w:pPr>
            <w:r w:rsidRPr="00086A72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4DEF2FC7" wp14:editId="30C84D6F">
                      <wp:extent cx="432000" cy="396000"/>
                      <wp:effectExtent l="0" t="0" r="6350" b="4445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2000" cy="396000"/>
                                <a:chOff x="-72421" y="-22226"/>
                                <a:chExt cx="548640" cy="405363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/>
                              </pic:blipFill>
                              <pic:spPr bwMode="auto">
                                <a:xfrm>
                                  <a:off x="-72421" y="-22226"/>
                                  <a:ext cx="548640" cy="4053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21935C" id="Group 23" o:spid="_x0000_s1026" alt="website icon" style="width:34pt;height:31.2pt;mso-position-horizontal-relative:char;mso-position-vertical-relative:line" coordorigin="-724,-222" coordsize="5486,40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">
                      <v:shape id="Freeform: Shape 273" o:spid="_x0000_s1027" style="position:absolute;width:3384;height:3460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style="position:absolute;left:-724;top:-222;width:5486;height: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">
                        <v:imagedata r:id="rId18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 w:rsidRPr="00086A72">
              <w:rPr>
                <w:sz w:val="24"/>
                <w:szCs w:val="24"/>
              </w:rPr>
              <w:t xml:space="preserve"> </w:t>
            </w:r>
          </w:p>
          <w:p w14:paraId="2629E254" w14:textId="77777777" w:rsidR="00086A72" w:rsidRPr="00086A72" w:rsidRDefault="00086A72" w:rsidP="00222466">
            <w:pPr>
              <w:rPr>
                <w:sz w:val="24"/>
                <w:szCs w:val="24"/>
              </w:rPr>
            </w:pPr>
          </w:p>
          <w:p w14:paraId="2BB89E9B" w14:textId="5E8818BD" w:rsidR="003D1B71" w:rsidRPr="00086A72" w:rsidRDefault="00086A72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  <w:r w:rsidRPr="00086A72">
              <w:t>hackerrank.com/</w:t>
            </w:r>
            <w:proofErr w:type="spellStart"/>
            <w:r w:rsidRPr="00086A72">
              <w:t>ameybobade</w:t>
            </w:r>
            <w:proofErr w:type="spellEnd"/>
          </w:p>
        </w:tc>
        <w:tc>
          <w:tcPr>
            <w:tcW w:w="423" w:type="dxa"/>
          </w:tcPr>
          <w:p w14:paraId="64A958A7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14:paraId="4FBAEF49" w14:textId="77777777" w:rsidR="003D1B71" w:rsidRPr="00086A72" w:rsidRDefault="003D1B71" w:rsidP="00222466">
            <w:pPr>
              <w:rPr>
                <w:sz w:val="24"/>
                <w:szCs w:val="24"/>
              </w:rPr>
            </w:pPr>
          </w:p>
        </w:tc>
      </w:tr>
    </w:tbl>
    <w:p w14:paraId="67FC43B4" w14:textId="77777777" w:rsidR="007F5B63" w:rsidRPr="00086A72" w:rsidRDefault="007F5B63" w:rsidP="006D79A8">
      <w:pPr>
        <w:pStyle w:val="BodyText"/>
        <w:rPr>
          <w:sz w:val="22"/>
          <w:szCs w:val="22"/>
        </w:rPr>
      </w:pPr>
    </w:p>
    <w:sectPr w:rsidR="007F5B63" w:rsidRPr="00086A72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25AB5" w14:textId="77777777" w:rsidR="00B6402E" w:rsidRDefault="00B6402E" w:rsidP="00590471">
      <w:r>
        <w:separator/>
      </w:r>
    </w:p>
  </w:endnote>
  <w:endnote w:type="continuationSeparator" w:id="0">
    <w:p w14:paraId="0E516300" w14:textId="77777777" w:rsidR="00B6402E" w:rsidRDefault="00B6402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FC793" w14:textId="77777777" w:rsidR="00B6402E" w:rsidRDefault="00B6402E" w:rsidP="00590471">
      <w:r>
        <w:separator/>
      </w:r>
    </w:p>
  </w:footnote>
  <w:footnote w:type="continuationSeparator" w:id="0">
    <w:p w14:paraId="042C4E2B" w14:textId="77777777" w:rsidR="00B6402E" w:rsidRDefault="00B6402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B35D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64982E" wp14:editId="7F2EC01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A6820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6D0F1A"/>
    <w:multiLevelType w:val="hybridMultilevel"/>
    <w:tmpl w:val="39FAB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A72"/>
    <w:rsid w:val="00060042"/>
    <w:rsid w:val="00084117"/>
    <w:rsid w:val="0008685D"/>
    <w:rsid w:val="00086A72"/>
    <w:rsid w:val="00090860"/>
    <w:rsid w:val="00112FD7"/>
    <w:rsid w:val="00150ABD"/>
    <w:rsid w:val="001946FC"/>
    <w:rsid w:val="00207B0B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2B68"/>
    <w:rsid w:val="004E158A"/>
    <w:rsid w:val="005314FF"/>
    <w:rsid w:val="00565C77"/>
    <w:rsid w:val="0056708E"/>
    <w:rsid w:val="005801E5"/>
    <w:rsid w:val="00590471"/>
    <w:rsid w:val="005D01FA"/>
    <w:rsid w:val="006072FB"/>
    <w:rsid w:val="00653E17"/>
    <w:rsid w:val="006A08E8"/>
    <w:rsid w:val="006D79A8"/>
    <w:rsid w:val="0072353B"/>
    <w:rsid w:val="007575B6"/>
    <w:rsid w:val="007954D7"/>
    <w:rsid w:val="007B3C81"/>
    <w:rsid w:val="007D67CA"/>
    <w:rsid w:val="007E668F"/>
    <w:rsid w:val="007F5B63"/>
    <w:rsid w:val="00803A0A"/>
    <w:rsid w:val="00846CB9"/>
    <w:rsid w:val="008566AA"/>
    <w:rsid w:val="00875193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02E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A010D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ey%20Bobade\AppData\Local\Microsoft\Office\16.0\DTS\en-US%7b78F037D3-A61A-48AE-B0AB-5BC856E99DA7%7d\%7bBE0EF26A-1B4F-4F63-BBEC-7A7CA2D32F44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2938BBE0D4E4D6A9AFCD49AC519D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4CE08-5C10-467A-BBD8-6DC213F71ACA}"/>
      </w:docPartPr>
      <w:docPartBody>
        <w:p w:rsidR="0072352C" w:rsidRDefault="00035E42">
          <w:pPr>
            <w:pStyle w:val="72938BBE0D4E4D6A9AFCD49AC519D582"/>
          </w:pPr>
          <w:r w:rsidRPr="00AC6C7E">
            <w:t>Experience</w:t>
          </w:r>
        </w:p>
      </w:docPartBody>
    </w:docPart>
    <w:docPart>
      <w:docPartPr>
        <w:name w:val="33A018EE72404D08A407949EBA886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EC878-FF57-4DF3-97D5-1302276863F8}"/>
      </w:docPartPr>
      <w:docPartBody>
        <w:p w:rsidR="0072352C" w:rsidRDefault="00035E42">
          <w:pPr>
            <w:pStyle w:val="33A018EE72404D08A407949EBA88616E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C0"/>
    <w:rsid w:val="00035E42"/>
    <w:rsid w:val="004E0299"/>
    <w:rsid w:val="0072352C"/>
    <w:rsid w:val="0090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8F5A88F217420499A9C882032FC558">
    <w:name w:val="2E8F5A88F217420499A9C882032FC558"/>
  </w:style>
  <w:style w:type="paragraph" w:customStyle="1" w:styleId="46FFBADB295743899E8F0F043C72351C">
    <w:name w:val="46FFBADB295743899E8F0F043C72351C"/>
  </w:style>
  <w:style w:type="paragraph" w:customStyle="1" w:styleId="72938BBE0D4E4D6A9AFCD49AC519D582">
    <w:name w:val="72938BBE0D4E4D6A9AFCD49AC519D582"/>
  </w:style>
  <w:style w:type="paragraph" w:customStyle="1" w:styleId="B5F533E384394246903DCC59A40586D8">
    <w:name w:val="B5F533E384394246903DCC59A40586D8"/>
  </w:style>
  <w:style w:type="paragraph" w:customStyle="1" w:styleId="1F0B90B8CB7C40A6B66B8C0802A24CD9">
    <w:name w:val="1F0B90B8CB7C40A6B66B8C0802A24CD9"/>
  </w:style>
  <w:style w:type="paragraph" w:customStyle="1" w:styleId="E9BA805AEAE5453E9021E9E5CE5CDE8F">
    <w:name w:val="E9BA805AEAE5453E9021E9E5CE5CDE8F"/>
  </w:style>
  <w:style w:type="paragraph" w:customStyle="1" w:styleId="D51363D0B80A4E00A4D83F450CC4C252">
    <w:name w:val="D51363D0B80A4E00A4D83F450CC4C252"/>
  </w:style>
  <w:style w:type="paragraph" w:customStyle="1" w:styleId="899D48B0BE1B45CA8625E816743CB002">
    <w:name w:val="899D48B0BE1B45CA8625E816743CB002"/>
  </w:style>
  <w:style w:type="paragraph" w:customStyle="1" w:styleId="F4D18911C7AE4407B704DAA28BE06629">
    <w:name w:val="F4D18911C7AE4407B704DAA28BE06629"/>
  </w:style>
  <w:style w:type="paragraph" w:customStyle="1" w:styleId="D43BBB2EA48A4CA6B2F34205DDA5C5AC">
    <w:name w:val="D43BBB2EA48A4CA6B2F34205DDA5C5AC"/>
  </w:style>
  <w:style w:type="paragraph" w:customStyle="1" w:styleId="511A9D0C1F4C4A5BA8BCEAA40680A684">
    <w:name w:val="511A9D0C1F4C4A5BA8BCEAA40680A684"/>
  </w:style>
  <w:style w:type="paragraph" w:customStyle="1" w:styleId="40EF660875F9458E99F4CC8B612AF33E">
    <w:name w:val="40EF660875F9458E99F4CC8B612AF33E"/>
  </w:style>
  <w:style w:type="paragraph" w:customStyle="1" w:styleId="F81AE81B01054C4393EBCE75119D94F9">
    <w:name w:val="F81AE81B01054C4393EBCE75119D94F9"/>
  </w:style>
  <w:style w:type="paragraph" w:customStyle="1" w:styleId="24CFCB24A4A14E01B9CB8078F6F8EDA2">
    <w:name w:val="24CFCB24A4A14E01B9CB8078F6F8EDA2"/>
  </w:style>
  <w:style w:type="paragraph" w:customStyle="1" w:styleId="47B7CBA7D62E472CA0E69A1996FE132C">
    <w:name w:val="47B7CBA7D62E472CA0E69A1996FE132C"/>
  </w:style>
  <w:style w:type="paragraph" w:customStyle="1" w:styleId="0C551AAE3FDF4989B320D5D5C8CCE7E0">
    <w:name w:val="0C551AAE3FDF4989B320D5D5C8CCE7E0"/>
  </w:style>
  <w:style w:type="paragraph" w:customStyle="1" w:styleId="2C5F68762B004D11843DBD358E79E393">
    <w:name w:val="2C5F68762B004D11843DBD358E79E393"/>
  </w:style>
  <w:style w:type="paragraph" w:customStyle="1" w:styleId="77AB8F8D53BC45EB9C1BB204B029A2E3">
    <w:name w:val="77AB8F8D53BC45EB9C1BB204B029A2E3"/>
  </w:style>
  <w:style w:type="paragraph" w:customStyle="1" w:styleId="67E71C58FAB84CA7BB9CC0B0EBF24414">
    <w:name w:val="67E71C58FAB84CA7BB9CC0B0EBF24414"/>
  </w:style>
  <w:style w:type="paragraph" w:customStyle="1" w:styleId="33A018EE72404D08A407949EBA88616E">
    <w:name w:val="33A018EE72404D08A407949EBA88616E"/>
  </w:style>
  <w:style w:type="paragraph" w:customStyle="1" w:styleId="07EF9411146043F18D2BBED7A7B2266F">
    <w:name w:val="07EF9411146043F18D2BBED7A7B2266F"/>
  </w:style>
  <w:style w:type="paragraph" w:customStyle="1" w:styleId="927DCDBFEEA64F019A4CBFFB7E424206">
    <w:name w:val="927DCDBFEEA64F019A4CBFFB7E424206"/>
  </w:style>
  <w:style w:type="paragraph" w:customStyle="1" w:styleId="78A88BC906E04B52BC8BE638A108A9DC">
    <w:name w:val="78A88BC906E04B52BC8BE638A108A9DC"/>
  </w:style>
  <w:style w:type="paragraph" w:customStyle="1" w:styleId="BF617B2D89E242F5A2931E77BB2B8733">
    <w:name w:val="BF617B2D89E242F5A2931E77BB2B8733"/>
  </w:style>
  <w:style w:type="paragraph" w:customStyle="1" w:styleId="F929A437398D4834AAF605F8915B5A1F">
    <w:name w:val="F929A437398D4834AAF605F8915B5A1F"/>
  </w:style>
  <w:style w:type="paragraph" w:customStyle="1" w:styleId="4B05F4BCD61D44CF9B1BD972C93F4C61">
    <w:name w:val="4B05F4BCD61D44CF9B1BD972C93F4C61"/>
  </w:style>
  <w:style w:type="paragraph" w:customStyle="1" w:styleId="3AA7980B45A8429CAC28CF68C6E758F8">
    <w:name w:val="3AA7980B45A8429CAC28CF68C6E758F8"/>
  </w:style>
  <w:style w:type="paragraph" w:customStyle="1" w:styleId="D742137D288C414896E31E2D9201D89F">
    <w:name w:val="D742137D288C414896E31E2D9201D89F"/>
  </w:style>
  <w:style w:type="paragraph" w:customStyle="1" w:styleId="727D02179E8F488098DCAD82A024D9D6">
    <w:name w:val="727D02179E8F488098DCAD82A024D9D6"/>
  </w:style>
  <w:style w:type="paragraph" w:customStyle="1" w:styleId="F55D897CAFD345B1A4BBE785D6D7BD14">
    <w:name w:val="F55D897CAFD345B1A4BBE785D6D7BD14"/>
  </w:style>
  <w:style w:type="paragraph" w:customStyle="1" w:styleId="53B4D05324F34A6CB01F85AD844E68B4">
    <w:name w:val="53B4D05324F34A6CB01F85AD844E68B4"/>
  </w:style>
  <w:style w:type="paragraph" w:customStyle="1" w:styleId="B6C334BEE2794701B9AD8DA75FFEA9F8">
    <w:name w:val="B6C334BEE2794701B9AD8DA75FFEA9F8"/>
  </w:style>
  <w:style w:type="paragraph" w:customStyle="1" w:styleId="1E1C0FC33B274A70BBCFC99E54EA26C8">
    <w:name w:val="1E1C0FC33B274A70BBCFC99E54EA26C8"/>
  </w:style>
  <w:style w:type="character" w:styleId="PlaceholderText">
    <w:name w:val="Placeholder Text"/>
    <w:basedOn w:val="DefaultParagraphFont"/>
    <w:uiPriority w:val="99"/>
    <w:semiHidden/>
    <w:rsid w:val="009037C0"/>
    <w:rPr>
      <w:color w:val="808080"/>
    </w:rPr>
  </w:style>
  <w:style w:type="paragraph" w:customStyle="1" w:styleId="972BC9D079FA40349D818E5340B8FF9A">
    <w:name w:val="972BC9D079FA40349D818E5340B8FF9A"/>
  </w:style>
  <w:style w:type="paragraph" w:customStyle="1" w:styleId="2866C348580943EBB7A5A0DE3FA35F19">
    <w:name w:val="2866C348580943EBB7A5A0DE3FA35F19"/>
    <w:rsid w:val="009037C0"/>
  </w:style>
  <w:style w:type="paragraph" w:customStyle="1" w:styleId="2E78FCCFA47F4A4E8AA2EC52499B3F3B">
    <w:name w:val="2E78FCCFA47F4A4E8AA2EC52499B3F3B"/>
    <w:rsid w:val="009037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{BE0EF26A-1B4F-4F63-BBEC-7A7CA2D32F44}tf78128832_win32</Template>
  <TotalTime>0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2021-03-17T08:12:00Z</dcterms:created>
  <dcterms:modified xsi:type="dcterms:W3CDTF">2021-03-17T12:23:00Z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